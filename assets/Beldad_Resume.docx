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1645" w14:textId="77777777" w:rsidR="00157EA7" w:rsidRPr="001E2BAB" w:rsidRDefault="00157EA7" w:rsidP="00157EA7">
      <w:pPr>
        <w:rPr>
          <w:vertAlign w:val="subscript"/>
        </w:rPr>
      </w:pP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817E2C8" wp14:editId="1763B74D">
                <wp:simplePos x="0" y="0"/>
                <wp:positionH relativeFrom="column">
                  <wp:posOffset>-84506</wp:posOffset>
                </wp:positionH>
                <wp:positionV relativeFrom="paragraph">
                  <wp:posOffset>87756</wp:posOffset>
                </wp:positionV>
                <wp:extent cx="1649286" cy="1642366"/>
                <wp:effectExtent l="0" t="0" r="27305" b="15240"/>
                <wp:wrapNone/>
                <wp:docPr id="764518178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286" cy="1642366"/>
                        </a:xfrm>
                        <a:prstGeom prst="ellipse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DD7464" id="Oval 16" o:spid="_x0000_s1026" style="position:absolute;margin-left:-6.65pt;margin-top:6.9pt;width:129.85pt;height:129.3pt;z-index:-251639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" strokecolor="#0d0d0d [484]" strokeweight="1pt">
                <v:fill r:id="rId10" o:title="" recolor="t" rotate="t" type="frame"/>
                <v:stroke joinstyle="miter"/>
              </v:oval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69504" behindDoc="0" locked="1" layoutInCell="1" allowOverlap="1" wp14:anchorId="677BB1A1" wp14:editId="0F5A5139">
                <wp:simplePos x="0" y="0"/>
                <wp:positionH relativeFrom="page">
                  <wp:posOffset>2730500</wp:posOffset>
                </wp:positionH>
                <wp:positionV relativeFrom="page">
                  <wp:posOffset>1225550</wp:posOffset>
                </wp:positionV>
                <wp:extent cx="4483100" cy="812800"/>
                <wp:effectExtent l="0" t="0" r="0" b="6350"/>
                <wp:wrapNone/>
                <wp:docPr id="1966648735" name="Text Box 1966648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100" cy="81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5A13B" w14:textId="77777777" w:rsidR="00157EA7" w:rsidRDefault="00157EA7" w:rsidP="00157EA7">
                            <w:pPr>
                              <w:spacing w:after="20"/>
                            </w:pPr>
                            <w:r>
                              <w:rPr>
                                <w:b/>
                                <w:sz w:val="20"/>
                              </w:rPr>
                              <w:t>BS Information Technology Student | OJT Applicant</w:t>
                            </w:r>
                          </w:p>
                          <w:p w14:paraId="78774EB7" w14:textId="77777777" w:rsidR="00157EA7" w:rsidRPr="00E14BF0" w:rsidRDefault="00157EA7" w:rsidP="00157EA7">
                            <w:pPr>
                              <w:pStyle w:val="Heading1"/>
                            </w:pPr>
                            <w:r>
                              <w:rPr>
                                <w:sz w:val="17"/>
                              </w:rPr>
                              <w:t xml:space="preserve">Portfolio: </w:t>
                            </w:r>
                            <w:r w:rsidRPr="006D213E">
                              <w:rPr>
                                <w:sz w:val="17"/>
                              </w:rPr>
                              <w:t>jvbb.vercel.app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7BB1A1" id="_x0000_t202" coordsize="21600,21600" o:spt="202" path="m,l,21600r21600,l21600,xe">
                <v:stroke joinstyle="miter"/>
                <v:path gradientshapeok="t" o:connecttype="rect"/>
              </v:shapetype>
              <v:shape id="Text Box 1966648735" o:spid="_x0000_s1026" type="#_x0000_t202" style="position:absolute;left:0;text-align:left;margin-left:215pt;margin-top:96.5pt;width:353pt;height:6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" filled="f" stroked="f">
                <v:textbox>
                  <w:txbxContent>
                    <w:p w14:paraId="6435A13B" w14:textId="77777777" w:rsidR="00157EA7" w:rsidRDefault="00157EA7" w:rsidP="00157EA7">
                      <w:pPr>
                        <w:spacing w:after="20"/>
                      </w:pPr>
                      <w:r>
                        <w:rPr>
                          <w:b/>
                          <w:sz w:val="20"/>
                        </w:rPr>
                        <w:t>BS Information Technology Student | OJT Applicant</w:t>
                      </w:r>
                    </w:p>
                    <w:p w14:paraId="78774EB7" w14:textId="77777777" w:rsidR="00157EA7" w:rsidRPr="00E14BF0" w:rsidRDefault="00157EA7" w:rsidP="00157EA7">
                      <w:pPr>
                        <w:pStyle w:val="Heading1"/>
                      </w:pPr>
                      <w:r>
                        <w:rPr>
                          <w:sz w:val="17"/>
                        </w:rPr>
                        <w:t xml:space="preserve">Portfolio: </w:t>
                      </w:r>
                      <w:r w:rsidRPr="006D213E">
                        <w:rPr>
                          <w:sz w:val="17"/>
                        </w:rPr>
                        <w:t>jvbb.vercel.app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65408" behindDoc="0" locked="1" layoutInCell="1" allowOverlap="1" wp14:anchorId="16EAA21F" wp14:editId="425A2B65">
                <wp:simplePos x="0" y="0"/>
                <wp:positionH relativeFrom="page">
                  <wp:posOffset>257175</wp:posOffset>
                </wp:positionH>
                <wp:positionV relativeFrom="page">
                  <wp:posOffset>3762375</wp:posOffset>
                </wp:positionV>
                <wp:extent cx="2012950" cy="3108960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0" cy="310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13AD1B" w14:textId="77777777" w:rsidR="00157EA7" w:rsidRPr="001E2BAB" w:rsidRDefault="00157EA7" w:rsidP="00157EA7">
                            <w:pPr>
                              <w:pStyle w:val="Heading1"/>
                            </w:pPr>
                            <w:r w:rsidRPr="001E2BAB">
                              <w:t>Education</w:t>
                            </w:r>
                          </w:p>
                          <w:p w14:paraId="51E4AA91" w14:textId="77777777" w:rsidR="00157EA7" w:rsidRDefault="00157EA7" w:rsidP="00157EA7">
                            <w:pPr>
                              <w:spacing w:after="20"/>
                            </w:pPr>
                            <w:r w:rsidRPr="00944FA4">
                              <w:rPr>
                                <w:b/>
                                <w:szCs w:val="22"/>
                              </w:rPr>
                              <w:t>Bachelor of Science in Information Technology (BSIT)</w:t>
                            </w:r>
                            <w:r>
                              <w:br/>
                              <w:t>PHINMA University of Iloilo | 2023–Present |</w:t>
                            </w:r>
                          </w:p>
                          <w:p w14:paraId="4C705AA3" w14:textId="77777777" w:rsidR="00157EA7" w:rsidRDefault="00157EA7" w:rsidP="00157EA7">
                            <w:pPr>
                              <w:keepNext/>
                              <w:spacing w:after="20"/>
                            </w:pPr>
                            <w:r>
                              <w:t xml:space="preserve"> Expected Graduation: 2027</w:t>
                            </w:r>
                          </w:p>
                          <w:p w14:paraId="0D51F084" w14:textId="77777777" w:rsidR="00157EA7" w:rsidRPr="002C7C29" w:rsidRDefault="00157EA7" w:rsidP="00157EA7">
                            <w:pPr>
                              <w:pStyle w:val="Normalleftpanel"/>
                            </w:pPr>
                          </w:p>
                          <w:p w14:paraId="1B84AE81" w14:textId="77777777" w:rsidR="00157EA7" w:rsidRPr="002C7C29" w:rsidRDefault="00157EA7" w:rsidP="00157EA7">
                            <w:pPr>
                              <w:pStyle w:val="Normalleftpanel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Senior High School</w:t>
                            </w:r>
                          </w:p>
                          <w:p w14:paraId="4C274754" w14:textId="77777777" w:rsidR="00157EA7" w:rsidRDefault="00157EA7" w:rsidP="00157EA7">
                            <w:pPr>
                              <w:pStyle w:val="Normalleftpanel"/>
                            </w:pPr>
                            <w:proofErr w:type="spellStart"/>
                            <w:r>
                              <w:t>Balasan</w:t>
                            </w:r>
                            <w:proofErr w:type="spellEnd"/>
                            <w:r>
                              <w:t xml:space="preserve"> National High School | 2022–2023</w:t>
                            </w:r>
                          </w:p>
                          <w:p w14:paraId="19E851C3" w14:textId="77777777" w:rsidR="00157EA7" w:rsidRPr="002C7C29" w:rsidRDefault="00157EA7" w:rsidP="00157EA7">
                            <w:pPr>
                              <w:pStyle w:val="Normalleftpanel"/>
                            </w:pPr>
                          </w:p>
                          <w:p w14:paraId="00955D11" w14:textId="77777777" w:rsidR="00157EA7" w:rsidRPr="002C7C29" w:rsidRDefault="00157EA7" w:rsidP="00157EA7">
                            <w:pPr>
                              <w:pStyle w:val="Normalleftpanel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Elementary</w:t>
                            </w:r>
                          </w:p>
                          <w:p w14:paraId="7D2003A1" w14:textId="77777777" w:rsidR="00157EA7" w:rsidRDefault="00157EA7" w:rsidP="00157EA7">
                            <w:proofErr w:type="spellStart"/>
                            <w:r>
                              <w:t>Batad</w:t>
                            </w:r>
                            <w:proofErr w:type="spellEnd"/>
                            <w:r>
                              <w:t xml:space="preserve"> Central School</w:t>
                            </w:r>
                          </w:p>
                          <w:p w14:paraId="50382901" w14:textId="77777777" w:rsidR="00157EA7" w:rsidRDefault="00157EA7" w:rsidP="00157EA7">
                            <w:pPr>
                              <w:pStyle w:val="Normalleftpanel"/>
                            </w:pPr>
                            <w:r>
                              <w:t>| 2011–2017</w:t>
                            </w:r>
                          </w:p>
                          <w:p w14:paraId="1589F7F0" w14:textId="77777777" w:rsidR="00157EA7" w:rsidRPr="001E2BAB" w:rsidRDefault="00157EA7" w:rsidP="00157EA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AA21F" id="Text Box 29" o:spid="_x0000_s1027" type="#_x0000_t202" style="position:absolute;left:0;text-align:left;margin-left:20.25pt;margin-top:296.25pt;width:158.5pt;height:244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" filled="f" stroked="f">
                <v:textbox>
                  <w:txbxContent>
                    <w:p w14:paraId="1413AD1B" w14:textId="77777777" w:rsidR="00157EA7" w:rsidRPr="001E2BAB" w:rsidRDefault="00157EA7" w:rsidP="00157EA7">
                      <w:pPr>
                        <w:pStyle w:val="Heading1"/>
                      </w:pPr>
                      <w:r w:rsidRPr="001E2BAB">
                        <w:t>Education</w:t>
                      </w:r>
                    </w:p>
                    <w:p w14:paraId="51E4AA91" w14:textId="77777777" w:rsidR="00157EA7" w:rsidRDefault="00157EA7" w:rsidP="00157EA7">
                      <w:pPr>
                        <w:spacing w:after="20"/>
                      </w:pPr>
                      <w:r w:rsidRPr="00944FA4">
                        <w:rPr>
                          <w:b/>
                          <w:szCs w:val="22"/>
                        </w:rPr>
                        <w:t>Bachelor of Science in Information Technology (BSIT)</w:t>
                      </w:r>
                      <w:r>
                        <w:br/>
                        <w:t>PHINMA University of Iloilo | 2023–Present |</w:t>
                      </w:r>
                    </w:p>
                    <w:p w14:paraId="4C705AA3" w14:textId="77777777" w:rsidR="00157EA7" w:rsidRDefault="00157EA7" w:rsidP="00157EA7">
                      <w:pPr>
                        <w:keepNext/>
                        <w:spacing w:after="20"/>
                      </w:pPr>
                      <w:r>
                        <w:t xml:space="preserve"> Expected Graduation: 2027</w:t>
                      </w:r>
                    </w:p>
                    <w:p w14:paraId="0D51F084" w14:textId="77777777" w:rsidR="00157EA7" w:rsidRPr="002C7C29" w:rsidRDefault="00157EA7" w:rsidP="00157EA7">
                      <w:pPr>
                        <w:pStyle w:val="Normalleftpanel"/>
                      </w:pPr>
                    </w:p>
                    <w:p w14:paraId="1B84AE81" w14:textId="77777777" w:rsidR="00157EA7" w:rsidRPr="002C7C29" w:rsidRDefault="00157EA7" w:rsidP="00157EA7">
                      <w:pPr>
                        <w:pStyle w:val="Normalleftpanel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Senior High School</w:t>
                      </w:r>
                    </w:p>
                    <w:p w14:paraId="4C274754" w14:textId="77777777" w:rsidR="00157EA7" w:rsidRDefault="00157EA7" w:rsidP="00157EA7">
                      <w:pPr>
                        <w:pStyle w:val="Normalleftpanel"/>
                      </w:pPr>
                      <w:proofErr w:type="spellStart"/>
                      <w:r>
                        <w:t>Balasan</w:t>
                      </w:r>
                      <w:proofErr w:type="spellEnd"/>
                      <w:r>
                        <w:t xml:space="preserve"> National High School | 2022–2023</w:t>
                      </w:r>
                    </w:p>
                    <w:p w14:paraId="19E851C3" w14:textId="77777777" w:rsidR="00157EA7" w:rsidRPr="002C7C29" w:rsidRDefault="00157EA7" w:rsidP="00157EA7">
                      <w:pPr>
                        <w:pStyle w:val="Normalleftpanel"/>
                      </w:pPr>
                    </w:p>
                    <w:p w14:paraId="00955D11" w14:textId="77777777" w:rsidR="00157EA7" w:rsidRPr="002C7C29" w:rsidRDefault="00157EA7" w:rsidP="00157EA7">
                      <w:pPr>
                        <w:pStyle w:val="Normalleftpanel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Elementary</w:t>
                      </w:r>
                    </w:p>
                    <w:p w14:paraId="7D2003A1" w14:textId="77777777" w:rsidR="00157EA7" w:rsidRDefault="00157EA7" w:rsidP="00157EA7">
                      <w:proofErr w:type="spellStart"/>
                      <w:r>
                        <w:t>Batad</w:t>
                      </w:r>
                      <w:proofErr w:type="spellEnd"/>
                      <w:r>
                        <w:t xml:space="preserve"> Central School</w:t>
                      </w:r>
                    </w:p>
                    <w:p w14:paraId="50382901" w14:textId="77777777" w:rsidR="00157EA7" w:rsidRDefault="00157EA7" w:rsidP="00157EA7">
                      <w:pPr>
                        <w:pStyle w:val="Normalleftpanel"/>
                      </w:pPr>
                      <w:r>
                        <w:t>| 2011–2017</w:t>
                      </w:r>
                    </w:p>
                    <w:p w14:paraId="1589F7F0" w14:textId="77777777" w:rsidR="00157EA7" w:rsidRPr="001E2BAB" w:rsidRDefault="00157EA7" w:rsidP="00157EA7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66432" behindDoc="0" locked="1" layoutInCell="1" allowOverlap="1" wp14:anchorId="183F9B02" wp14:editId="5B2A62FB">
                <wp:simplePos x="0" y="0"/>
                <wp:positionH relativeFrom="page">
                  <wp:posOffset>158750</wp:posOffset>
                </wp:positionH>
                <wp:positionV relativeFrom="page">
                  <wp:posOffset>6686550</wp:posOffset>
                </wp:positionV>
                <wp:extent cx="2152650" cy="4126230"/>
                <wp:effectExtent l="0" t="0" r="0" b="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412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F96D3B" w14:textId="77777777" w:rsidR="00157EA7" w:rsidRPr="00944FA4" w:rsidRDefault="00157EA7" w:rsidP="00157EA7">
                            <w:pPr>
                              <w:pStyle w:val="Heading1"/>
                              <w:rPr>
                                <w:sz w:val="24"/>
                                <w:szCs w:val="24"/>
                              </w:rPr>
                            </w:pPr>
                            <w:r w:rsidRPr="00944FA4">
                              <w:rPr>
                                <w:sz w:val="24"/>
                                <w:szCs w:val="24"/>
                              </w:rPr>
                              <w:t>AcADEMIC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44FA4">
                              <w:rPr>
                                <w:sz w:val="24"/>
                                <w:szCs w:val="24"/>
                              </w:rPr>
                              <w:t>PROJECTS</w:t>
                            </w:r>
                          </w:p>
                          <w:p w14:paraId="43E04F5E" w14:textId="77777777" w:rsidR="00157EA7" w:rsidRPr="00822F1F" w:rsidRDefault="00157EA7" w:rsidP="00157EA7">
                            <w:pPr>
                              <w:spacing w:after="20"/>
                              <w:rPr>
                                <w:bCs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ID Management System – </w:t>
                            </w:r>
                            <w:r>
                              <w:t>Make an ID managing system where student can apply to get their ID.</w:t>
                            </w:r>
                          </w:p>
                          <w:p w14:paraId="0F51A850" w14:textId="77777777" w:rsidR="00157EA7" w:rsidRDefault="00157EA7" w:rsidP="00157EA7">
                            <w:pPr>
                              <w:spacing w:after="20"/>
                            </w:pPr>
                            <w:r>
                              <w:rPr>
                                <w:b/>
                              </w:rPr>
                              <w:t xml:space="preserve">The Daily Grind – </w:t>
                            </w:r>
                            <w:r>
                              <w:t>Make an ecommerce that have a responsive website using PHP.</w:t>
                            </w:r>
                          </w:p>
                          <w:p w14:paraId="4AB2AC66" w14:textId="77777777" w:rsidR="00157EA7" w:rsidRDefault="00157EA7" w:rsidP="00157EA7">
                            <w:pPr>
                              <w:spacing w:after="20"/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FlexSpace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– </w:t>
                            </w:r>
                            <w:r w:rsidRPr="001F65D1">
                              <w:rPr>
                                <w:bCs/>
                              </w:rPr>
                              <w:t>is a modern coworking space booking platform designed for Iloilo City (expandable nationwide). It connects users with available coworking spaces across different districts, allowing seamless browsing, booking, and management of workspaces.</w:t>
                            </w:r>
                          </w:p>
                          <w:p w14:paraId="438CACC1" w14:textId="77777777" w:rsidR="00157EA7" w:rsidRDefault="00157EA7" w:rsidP="00157EA7">
                            <w:pPr>
                              <w:spacing w:after="20"/>
                            </w:pPr>
                          </w:p>
                          <w:p w14:paraId="06CC50F1" w14:textId="77777777" w:rsidR="00157EA7" w:rsidRPr="001E2BAB" w:rsidRDefault="00157EA7" w:rsidP="00157EA7">
                            <w:pPr>
                              <w:pStyle w:val="Normalleftpanel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F9B02" id="Text Box 27" o:spid="_x0000_s1028" type="#_x0000_t202" style="position:absolute;left:0;text-align:left;margin-left:12.5pt;margin-top:526.5pt;width:169.5pt;height:324.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" filled="f" stroked="f">
                <v:textbox>
                  <w:txbxContent>
                    <w:p w14:paraId="68F96D3B" w14:textId="77777777" w:rsidR="00157EA7" w:rsidRPr="00944FA4" w:rsidRDefault="00157EA7" w:rsidP="00157EA7">
                      <w:pPr>
                        <w:pStyle w:val="Heading1"/>
                        <w:rPr>
                          <w:sz w:val="24"/>
                          <w:szCs w:val="24"/>
                        </w:rPr>
                      </w:pPr>
                      <w:r w:rsidRPr="00944FA4">
                        <w:rPr>
                          <w:sz w:val="24"/>
                          <w:szCs w:val="24"/>
                        </w:rPr>
                        <w:t>AcADEMIC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944FA4">
                        <w:rPr>
                          <w:sz w:val="24"/>
                          <w:szCs w:val="24"/>
                        </w:rPr>
                        <w:t>PROJECTS</w:t>
                      </w:r>
                    </w:p>
                    <w:p w14:paraId="43E04F5E" w14:textId="77777777" w:rsidR="00157EA7" w:rsidRPr="00822F1F" w:rsidRDefault="00157EA7" w:rsidP="00157EA7">
                      <w:pPr>
                        <w:spacing w:after="20"/>
                        <w:rPr>
                          <w:bCs/>
                        </w:rPr>
                      </w:pPr>
                      <w:r>
                        <w:rPr>
                          <w:b/>
                        </w:rPr>
                        <w:t xml:space="preserve">ID Management System – </w:t>
                      </w:r>
                      <w:r>
                        <w:t>Make an ID managing system where student can apply to get their ID.</w:t>
                      </w:r>
                    </w:p>
                    <w:p w14:paraId="0F51A850" w14:textId="77777777" w:rsidR="00157EA7" w:rsidRDefault="00157EA7" w:rsidP="00157EA7">
                      <w:pPr>
                        <w:spacing w:after="20"/>
                      </w:pPr>
                      <w:r>
                        <w:rPr>
                          <w:b/>
                        </w:rPr>
                        <w:t xml:space="preserve">The Daily Grind – </w:t>
                      </w:r>
                      <w:r>
                        <w:t>Make an ecommerce that have a responsive website using PHP.</w:t>
                      </w:r>
                    </w:p>
                    <w:p w14:paraId="4AB2AC66" w14:textId="77777777" w:rsidR="00157EA7" w:rsidRDefault="00157EA7" w:rsidP="00157EA7">
                      <w:pPr>
                        <w:spacing w:after="20"/>
                      </w:pPr>
                      <w:proofErr w:type="spellStart"/>
                      <w:r>
                        <w:rPr>
                          <w:b/>
                        </w:rPr>
                        <w:t>FlexSpace</w:t>
                      </w:r>
                      <w:proofErr w:type="spellEnd"/>
                      <w:r>
                        <w:rPr>
                          <w:b/>
                        </w:rPr>
                        <w:t xml:space="preserve"> – </w:t>
                      </w:r>
                      <w:r w:rsidRPr="001F65D1">
                        <w:rPr>
                          <w:bCs/>
                        </w:rPr>
                        <w:t>is a modern coworking space booking platform designed for Iloilo City (expandable nationwide). It connects users with available coworking spaces across different districts, allowing seamless browsing, booking, and management of workspaces.</w:t>
                      </w:r>
                    </w:p>
                    <w:p w14:paraId="438CACC1" w14:textId="77777777" w:rsidR="00157EA7" w:rsidRDefault="00157EA7" w:rsidP="00157EA7">
                      <w:pPr>
                        <w:spacing w:after="20"/>
                      </w:pPr>
                    </w:p>
                    <w:p w14:paraId="06CC50F1" w14:textId="77777777" w:rsidR="00157EA7" w:rsidRPr="001E2BAB" w:rsidRDefault="00157EA7" w:rsidP="00157EA7">
                      <w:pPr>
                        <w:pStyle w:val="Normalleftpanel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67456" behindDoc="0" locked="1" layoutInCell="1" allowOverlap="1" wp14:anchorId="04242D6D" wp14:editId="7AEF53D5">
                <wp:simplePos x="0" y="0"/>
                <wp:positionH relativeFrom="page">
                  <wp:posOffset>2655570</wp:posOffset>
                </wp:positionH>
                <wp:positionV relativeFrom="page">
                  <wp:posOffset>1942465</wp:posOffset>
                </wp:positionV>
                <wp:extent cx="4608195" cy="1819275"/>
                <wp:effectExtent l="0" t="0" r="0" b="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8195" cy="1819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49E572" w14:textId="77777777" w:rsidR="00157EA7" w:rsidRPr="001E2BAB" w:rsidRDefault="00157EA7" w:rsidP="00157EA7">
                            <w:pPr>
                              <w:pStyle w:val="Heading1"/>
                            </w:pPr>
                            <w:r>
                              <w:t>objectives:</w:t>
                            </w:r>
                          </w:p>
                          <w:p w14:paraId="18F43396" w14:textId="77777777" w:rsidR="00157EA7" w:rsidRPr="001E2BAB" w:rsidRDefault="00157EA7" w:rsidP="00157EA7">
                            <w:r w:rsidRPr="00E213A2">
                              <w:rPr>
                                <w:szCs w:val="22"/>
                              </w:rPr>
                              <w:t>BS Information Technology student eager to secure an On-the-Job Training position to apply technical expertise, collaborate on development initiatives, and gain hands-on operational experience.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42D6D" id="Text Box 26" o:spid="_x0000_s1029" type="#_x0000_t202" style="position:absolute;left:0;text-align:left;margin-left:209.1pt;margin-top:152.95pt;width:362.85pt;height:143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" filled="f" stroked="f">
                <v:textbox>
                  <w:txbxContent>
                    <w:p w14:paraId="6749E572" w14:textId="77777777" w:rsidR="00157EA7" w:rsidRPr="001E2BAB" w:rsidRDefault="00157EA7" w:rsidP="00157EA7">
                      <w:pPr>
                        <w:pStyle w:val="Heading1"/>
                      </w:pPr>
                      <w:r>
                        <w:t>objectives:</w:t>
                      </w:r>
                    </w:p>
                    <w:p w14:paraId="18F43396" w14:textId="77777777" w:rsidR="00157EA7" w:rsidRPr="001E2BAB" w:rsidRDefault="00157EA7" w:rsidP="00157EA7">
                      <w:r w:rsidRPr="00E213A2">
                        <w:rPr>
                          <w:szCs w:val="22"/>
                        </w:rPr>
                        <w:t>BS Information Technology student eager to secure an On-the-Job Training position to apply technical expertise, collaborate on development initiatives, and gain hands-on operational experience.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1E2BAB"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68480" behindDoc="0" locked="1" layoutInCell="1" allowOverlap="1" wp14:anchorId="4A701D25" wp14:editId="4A1AFD91">
                <wp:simplePos x="0" y="0"/>
                <wp:positionH relativeFrom="margin">
                  <wp:posOffset>2188845</wp:posOffset>
                </wp:positionH>
                <wp:positionV relativeFrom="page">
                  <wp:posOffset>2947035</wp:posOffset>
                </wp:positionV>
                <wp:extent cx="4819650" cy="6832600"/>
                <wp:effectExtent l="0" t="0" r="0" b="635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683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BCDEB" w14:textId="77777777" w:rsidR="00157EA7" w:rsidRPr="00944FA4" w:rsidRDefault="00157EA7" w:rsidP="00157EA7">
                            <w:pPr>
                              <w:spacing w:after="20"/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944FA4"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  <w:u w:val="single"/>
                              </w:rPr>
                              <w:t>IT SKILLS</w:t>
                            </w:r>
                            <w:r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  <w:u w:val="single"/>
                              </w:rPr>
                              <w:t>:</w:t>
                            </w:r>
                          </w:p>
                          <w:p w14:paraId="21C794B4" w14:textId="77777777" w:rsidR="00157EA7" w:rsidRDefault="00157EA7" w:rsidP="00157EA7">
                            <w:pPr>
                              <w:spacing w:after="20"/>
                            </w:pPr>
                            <w:r>
                              <w:rPr>
                                <w:b/>
                              </w:rPr>
                              <w:t xml:space="preserve">Technical: </w:t>
                            </w:r>
                            <w:r>
                              <w:t>HTML/CSS, basic JavaScript, basic PHP, basic Python, MySQL, basic networking, troubleshooting, basic data entry and data management.</w:t>
                            </w:r>
                          </w:p>
                          <w:p w14:paraId="00A07943" w14:textId="77777777" w:rsidR="00157EA7" w:rsidRDefault="00157EA7" w:rsidP="00157EA7">
                            <w:pPr>
                              <w:spacing w:after="20"/>
                            </w:pPr>
                            <w:r>
                              <w:rPr>
                                <w:b/>
                              </w:rPr>
                              <w:t xml:space="preserve">Tools: </w:t>
                            </w:r>
                            <w:r>
                              <w:t>Microsoft Word, Excel, PowerPoint, Google Workspace, Canva, Visual Studio Code, GitHub, basic Figma.</w:t>
                            </w:r>
                          </w:p>
                          <w:p w14:paraId="2758B7D6" w14:textId="77777777" w:rsidR="00157EA7" w:rsidRDefault="00157EA7" w:rsidP="00157EA7">
                            <w:pPr>
                              <w:spacing w:after="20"/>
                            </w:pPr>
                            <w:r>
                              <w:rPr>
                                <w:b/>
                              </w:rPr>
                              <w:t xml:space="preserve">Professional: </w:t>
                            </w:r>
                            <w:r>
                              <w:t>Communication, teamwork, problem-solving, time management, adaptability, willingness to learn, attention to detail.</w:t>
                            </w:r>
                          </w:p>
                          <w:p w14:paraId="119164F0" w14:textId="77777777" w:rsidR="00157EA7" w:rsidRDefault="00157EA7" w:rsidP="00157EA7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  <w:p w14:paraId="11DA0227" w14:textId="77777777" w:rsidR="00157EA7" w:rsidRPr="00944FA4" w:rsidRDefault="00157EA7" w:rsidP="00157EA7">
                            <w:pPr>
                              <w:spacing w:before="100"/>
                              <w:rPr>
                                <w:color w:val="7F6146" w:themeColor="accent2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944FA4"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  <w:u w:val="single"/>
                              </w:rPr>
                              <w:t>SEMINARS / TRAININGS</w:t>
                            </w:r>
                          </w:p>
                          <w:p w14:paraId="73913B6A" w14:textId="77777777" w:rsidR="00157EA7" w:rsidRDefault="00157EA7" w:rsidP="00157EA7">
                            <w:pPr>
                              <w:spacing w:after="20"/>
                              <w:ind w:left="259" w:hanging="173"/>
                            </w:pPr>
                            <w:r>
                              <w:rPr>
                                <w:b/>
                              </w:rPr>
                              <w:t xml:space="preserve">• </w:t>
                            </w:r>
                            <w:r>
                              <w:t>Basic Web Development Training – 2026</w:t>
                            </w:r>
                          </w:p>
                          <w:p w14:paraId="25A13E45" w14:textId="77777777" w:rsidR="00157EA7" w:rsidRDefault="00157EA7" w:rsidP="00157EA7">
                            <w:pPr>
                              <w:spacing w:after="20"/>
                              <w:ind w:left="259" w:hanging="173"/>
                            </w:pPr>
                            <w:r>
                              <w:rPr>
                                <w:b/>
                              </w:rPr>
                              <w:t xml:space="preserve">• </w:t>
                            </w:r>
                            <w:r>
                              <w:t>Introduction to Cybersecurity – 2026</w:t>
                            </w:r>
                          </w:p>
                          <w:p w14:paraId="35DE9663" w14:textId="77777777" w:rsidR="00157EA7" w:rsidRDefault="00157EA7" w:rsidP="00157EA7">
                            <w:pPr>
                              <w:spacing w:after="20"/>
                              <w:ind w:left="259" w:hanging="173"/>
                            </w:pPr>
                            <w:r>
                              <w:rPr>
                                <w:b/>
                              </w:rPr>
                              <w:t xml:space="preserve">• </w:t>
                            </w:r>
                            <w:r>
                              <w:t>Microsoft Excel Fundamentals – 2026</w:t>
                            </w:r>
                          </w:p>
                          <w:p w14:paraId="373C2C15" w14:textId="77777777" w:rsidR="00157EA7" w:rsidRDefault="00157EA7" w:rsidP="00157EA7">
                            <w:pPr>
                              <w:spacing w:after="20"/>
                              <w:ind w:left="259" w:hanging="173"/>
                            </w:pPr>
                            <w:r>
                              <w:rPr>
                                <w:b/>
                              </w:rPr>
                              <w:t xml:space="preserve">• </w:t>
                            </w:r>
                            <w:r>
                              <w:t>Student Leadership and Professional Development Seminar – 2025</w:t>
                            </w:r>
                          </w:p>
                          <w:p w14:paraId="1A73EC7C" w14:textId="77777777" w:rsidR="00157EA7" w:rsidRDefault="00157EA7" w:rsidP="00157EA7">
                            <w:pPr>
                              <w:spacing w:after="20"/>
                              <w:ind w:left="259" w:hanging="173"/>
                            </w:pPr>
                          </w:p>
                          <w:p w14:paraId="6C441621" w14:textId="77777777" w:rsidR="00157EA7" w:rsidRPr="00944FA4" w:rsidRDefault="00157EA7" w:rsidP="00157EA7">
                            <w:pPr>
                              <w:spacing w:before="100"/>
                              <w:rPr>
                                <w:color w:val="7F6146" w:themeColor="accent2"/>
                                <w:sz w:val="16"/>
                                <w:szCs w:val="16"/>
                              </w:rPr>
                            </w:pPr>
                            <w:r w:rsidRPr="00944FA4"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</w:rPr>
                              <w:t>ORGANIZATIONS / ACTIVITIES</w:t>
                            </w:r>
                            <w:r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B11DBF7" w14:textId="77777777" w:rsidR="00157EA7" w:rsidRDefault="00157EA7" w:rsidP="00157EA7">
                            <w:pPr>
                              <w:spacing w:after="20"/>
                            </w:pPr>
                            <w:r>
                              <w:rPr>
                                <w:b/>
                              </w:rPr>
                              <w:t>Member – UI Programing Circle | 2024–Present</w:t>
                            </w:r>
                            <w:r>
                              <w:br/>
                              <w:t>Participated in IT-related activities, seminars, departmental events, and team-based projects.</w:t>
                            </w:r>
                          </w:p>
                          <w:p w14:paraId="47303C77" w14:textId="77777777" w:rsidR="00157EA7" w:rsidRDefault="00157EA7" w:rsidP="00157EA7">
                            <w:pPr>
                              <w:spacing w:after="20"/>
                            </w:pPr>
                          </w:p>
                          <w:p w14:paraId="208C81BE" w14:textId="77777777" w:rsidR="00157EA7" w:rsidRDefault="00157EA7" w:rsidP="00157EA7">
                            <w:pPr>
                              <w:spacing w:after="20"/>
                            </w:pPr>
                          </w:p>
                          <w:p w14:paraId="495A07B3" w14:textId="77777777" w:rsidR="00157EA7" w:rsidRDefault="00157EA7" w:rsidP="00157EA7">
                            <w:pPr>
                              <w:spacing w:after="20"/>
                            </w:pPr>
                          </w:p>
                          <w:p w14:paraId="1DE64847" w14:textId="77777777" w:rsidR="00157EA7" w:rsidRDefault="00157EA7" w:rsidP="00157EA7">
                            <w:pPr>
                              <w:spacing w:after="20"/>
                            </w:pPr>
                          </w:p>
                          <w:p w14:paraId="266F9500" w14:textId="77777777" w:rsidR="00157EA7" w:rsidRPr="00594C88" w:rsidRDefault="00157EA7" w:rsidP="00157EA7">
                            <w:pPr>
                              <w:spacing w:before="100"/>
                              <w:rPr>
                                <w:color w:val="7F6146" w:themeColor="accent2"/>
                                <w:sz w:val="16"/>
                                <w:szCs w:val="16"/>
                              </w:rPr>
                            </w:pPr>
                            <w:r w:rsidRPr="00594C88"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</w:rPr>
                              <w:t>REFERENCES</w:t>
                            </w:r>
                            <w:r>
                              <w:rPr>
                                <w:b/>
                                <w:color w:val="7F6146" w:themeColor="accent2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01D25" id="Text Box 13" o:spid="_x0000_s1030" type="#_x0000_t202" style="position:absolute;left:0;text-align:left;margin-left:172.35pt;margin-top:232.05pt;width:379.5pt;height:53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" filled="f" stroked="f">
                <v:textbox>
                  <w:txbxContent>
                    <w:p w14:paraId="6B6BCDEB" w14:textId="77777777" w:rsidR="00157EA7" w:rsidRPr="00944FA4" w:rsidRDefault="00157EA7" w:rsidP="00157EA7">
                      <w:pPr>
                        <w:spacing w:after="20"/>
                        <w:rPr>
                          <w:b/>
                          <w:color w:val="7F6146" w:themeColor="accent2"/>
                          <w:sz w:val="28"/>
                          <w:szCs w:val="28"/>
                          <w:u w:val="single"/>
                        </w:rPr>
                      </w:pPr>
                      <w:r w:rsidRPr="00944FA4">
                        <w:rPr>
                          <w:b/>
                          <w:color w:val="7F6146" w:themeColor="accent2"/>
                          <w:sz w:val="28"/>
                          <w:szCs w:val="28"/>
                          <w:u w:val="single"/>
                        </w:rPr>
                        <w:t>IT SKILLS</w:t>
                      </w:r>
                      <w:r>
                        <w:rPr>
                          <w:b/>
                          <w:color w:val="7F6146" w:themeColor="accent2"/>
                          <w:sz w:val="28"/>
                          <w:szCs w:val="28"/>
                          <w:u w:val="single"/>
                        </w:rPr>
                        <w:t>:</w:t>
                      </w:r>
                    </w:p>
                    <w:p w14:paraId="21C794B4" w14:textId="77777777" w:rsidR="00157EA7" w:rsidRDefault="00157EA7" w:rsidP="00157EA7">
                      <w:pPr>
                        <w:spacing w:after="20"/>
                      </w:pPr>
                      <w:r>
                        <w:rPr>
                          <w:b/>
                        </w:rPr>
                        <w:t xml:space="preserve">Technical: </w:t>
                      </w:r>
                      <w:r>
                        <w:t>HTML/CSS, basic JavaScript, basic PHP, basic Python, MySQL, basic networking, troubleshooting, basic data entry and data management.</w:t>
                      </w:r>
                    </w:p>
                    <w:p w14:paraId="00A07943" w14:textId="77777777" w:rsidR="00157EA7" w:rsidRDefault="00157EA7" w:rsidP="00157EA7">
                      <w:pPr>
                        <w:spacing w:after="20"/>
                      </w:pPr>
                      <w:r>
                        <w:rPr>
                          <w:b/>
                        </w:rPr>
                        <w:t xml:space="preserve">Tools: </w:t>
                      </w:r>
                      <w:r>
                        <w:t>Microsoft Word, Excel, PowerPoint, Google Workspace, Canva, Visual Studio Code, GitHub, basic Figma.</w:t>
                      </w:r>
                    </w:p>
                    <w:p w14:paraId="2758B7D6" w14:textId="77777777" w:rsidR="00157EA7" w:rsidRDefault="00157EA7" w:rsidP="00157EA7">
                      <w:pPr>
                        <w:spacing w:after="20"/>
                      </w:pPr>
                      <w:r>
                        <w:rPr>
                          <w:b/>
                        </w:rPr>
                        <w:t xml:space="preserve">Professional: </w:t>
                      </w:r>
                      <w:r>
                        <w:t>Communication, teamwork, problem-solving, time management, adaptability, willingness to learn, attention to detail.</w:t>
                      </w:r>
                    </w:p>
                    <w:p w14:paraId="119164F0" w14:textId="77777777" w:rsidR="00157EA7" w:rsidRDefault="00157EA7" w:rsidP="00157EA7">
                      <w:pPr>
                        <w:pStyle w:val="ListBullet"/>
                        <w:numPr>
                          <w:ilvl w:val="0"/>
                          <w:numId w:val="0"/>
                        </w:numPr>
                      </w:pPr>
                    </w:p>
                    <w:p w14:paraId="11DA0227" w14:textId="77777777" w:rsidR="00157EA7" w:rsidRPr="00944FA4" w:rsidRDefault="00157EA7" w:rsidP="00157EA7">
                      <w:pPr>
                        <w:spacing w:before="100"/>
                        <w:rPr>
                          <w:color w:val="7F6146" w:themeColor="accent2"/>
                          <w:sz w:val="28"/>
                          <w:szCs w:val="28"/>
                          <w:u w:val="single"/>
                        </w:rPr>
                      </w:pPr>
                      <w:r w:rsidRPr="00944FA4">
                        <w:rPr>
                          <w:b/>
                          <w:color w:val="7F6146" w:themeColor="accent2"/>
                          <w:sz w:val="28"/>
                          <w:szCs w:val="28"/>
                          <w:u w:val="single"/>
                        </w:rPr>
                        <w:t>SEMINARS / TRAININGS</w:t>
                      </w:r>
                    </w:p>
                    <w:p w14:paraId="73913B6A" w14:textId="77777777" w:rsidR="00157EA7" w:rsidRDefault="00157EA7" w:rsidP="00157EA7">
                      <w:pPr>
                        <w:spacing w:after="20"/>
                        <w:ind w:left="259" w:hanging="173"/>
                      </w:pPr>
                      <w:r>
                        <w:rPr>
                          <w:b/>
                        </w:rPr>
                        <w:t xml:space="preserve">• </w:t>
                      </w:r>
                      <w:r>
                        <w:t>Basic Web Development Training – 2026</w:t>
                      </w:r>
                    </w:p>
                    <w:p w14:paraId="25A13E45" w14:textId="77777777" w:rsidR="00157EA7" w:rsidRDefault="00157EA7" w:rsidP="00157EA7">
                      <w:pPr>
                        <w:spacing w:after="20"/>
                        <w:ind w:left="259" w:hanging="173"/>
                      </w:pPr>
                      <w:r>
                        <w:rPr>
                          <w:b/>
                        </w:rPr>
                        <w:t xml:space="preserve">• </w:t>
                      </w:r>
                      <w:r>
                        <w:t>Introduction to Cybersecurity – 2026</w:t>
                      </w:r>
                    </w:p>
                    <w:p w14:paraId="35DE9663" w14:textId="77777777" w:rsidR="00157EA7" w:rsidRDefault="00157EA7" w:rsidP="00157EA7">
                      <w:pPr>
                        <w:spacing w:after="20"/>
                        <w:ind w:left="259" w:hanging="173"/>
                      </w:pPr>
                      <w:r>
                        <w:rPr>
                          <w:b/>
                        </w:rPr>
                        <w:t xml:space="preserve">• </w:t>
                      </w:r>
                      <w:r>
                        <w:t>Microsoft Excel Fundamentals – 2026</w:t>
                      </w:r>
                    </w:p>
                    <w:p w14:paraId="373C2C15" w14:textId="77777777" w:rsidR="00157EA7" w:rsidRDefault="00157EA7" w:rsidP="00157EA7">
                      <w:pPr>
                        <w:spacing w:after="20"/>
                        <w:ind w:left="259" w:hanging="173"/>
                      </w:pPr>
                      <w:r>
                        <w:rPr>
                          <w:b/>
                        </w:rPr>
                        <w:t xml:space="preserve">• </w:t>
                      </w:r>
                      <w:r>
                        <w:t>Student Leadership and Professional Development Seminar – 2025</w:t>
                      </w:r>
                    </w:p>
                    <w:p w14:paraId="1A73EC7C" w14:textId="77777777" w:rsidR="00157EA7" w:rsidRDefault="00157EA7" w:rsidP="00157EA7">
                      <w:pPr>
                        <w:spacing w:after="20"/>
                        <w:ind w:left="259" w:hanging="173"/>
                      </w:pPr>
                    </w:p>
                    <w:p w14:paraId="6C441621" w14:textId="77777777" w:rsidR="00157EA7" w:rsidRPr="00944FA4" w:rsidRDefault="00157EA7" w:rsidP="00157EA7">
                      <w:pPr>
                        <w:spacing w:before="100"/>
                        <w:rPr>
                          <w:color w:val="7F6146" w:themeColor="accent2"/>
                          <w:sz w:val="16"/>
                          <w:szCs w:val="16"/>
                        </w:rPr>
                      </w:pPr>
                      <w:r w:rsidRPr="00944FA4">
                        <w:rPr>
                          <w:b/>
                          <w:color w:val="7F6146" w:themeColor="accent2"/>
                          <w:sz w:val="28"/>
                          <w:szCs w:val="28"/>
                        </w:rPr>
                        <w:t>ORGANIZATIONS / ACTIVITIES</w:t>
                      </w:r>
                      <w:r>
                        <w:rPr>
                          <w:b/>
                          <w:color w:val="7F6146" w:themeColor="accent2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B11DBF7" w14:textId="77777777" w:rsidR="00157EA7" w:rsidRDefault="00157EA7" w:rsidP="00157EA7">
                      <w:pPr>
                        <w:spacing w:after="20"/>
                      </w:pPr>
                      <w:r>
                        <w:rPr>
                          <w:b/>
                        </w:rPr>
                        <w:t>Member – UI Programing Circle | 2024–Present</w:t>
                      </w:r>
                      <w:r>
                        <w:br/>
                        <w:t>Participated in IT-related activities, seminars, departmental events, and team-based projects.</w:t>
                      </w:r>
                    </w:p>
                    <w:p w14:paraId="47303C77" w14:textId="77777777" w:rsidR="00157EA7" w:rsidRDefault="00157EA7" w:rsidP="00157EA7">
                      <w:pPr>
                        <w:spacing w:after="20"/>
                      </w:pPr>
                    </w:p>
                    <w:p w14:paraId="208C81BE" w14:textId="77777777" w:rsidR="00157EA7" w:rsidRDefault="00157EA7" w:rsidP="00157EA7">
                      <w:pPr>
                        <w:spacing w:after="20"/>
                      </w:pPr>
                    </w:p>
                    <w:p w14:paraId="495A07B3" w14:textId="77777777" w:rsidR="00157EA7" w:rsidRDefault="00157EA7" w:rsidP="00157EA7">
                      <w:pPr>
                        <w:spacing w:after="20"/>
                      </w:pPr>
                    </w:p>
                    <w:p w14:paraId="1DE64847" w14:textId="77777777" w:rsidR="00157EA7" w:rsidRDefault="00157EA7" w:rsidP="00157EA7">
                      <w:pPr>
                        <w:spacing w:after="20"/>
                      </w:pPr>
                    </w:p>
                    <w:p w14:paraId="266F9500" w14:textId="77777777" w:rsidR="00157EA7" w:rsidRPr="00594C88" w:rsidRDefault="00157EA7" w:rsidP="00157EA7">
                      <w:pPr>
                        <w:spacing w:before="100"/>
                        <w:rPr>
                          <w:color w:val="7F6146" w:themeColor="accent2"/>
                          <w:sz w:val="16"/>
                          <w:szCs w:val="16"/>
                        </w:rPr>
                      </w:pPr>
                      <w:r w:rsidRPr="00594C88">
                        <w:rPr>
                          <w:b/>
                          <w:color w:val="7F6146" w:themeColor="accent2"/>
                          <w:sz w:val="28"/>
                          <w:szCs w:val="28"/>
                        </w:rPr>
                        <w:t>REFERENCES</w:t>
                      </w:r>
                      <w:r>
                        <w:rPr>
                          <w:b/>
                          <w:color w:val="7F6146" w:themeColor="accent2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Pr="001E2BAB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660288" behindDoc="0" locked="1" layoutInCell="1" allowOverlap="1" wp14:anchorId="087E7773" wp14:editId="76B92D19">
                <wp:simplePos x="0" y="0"/>
                <wp:positionH relativeFrom="page">
                  <wp:posOffset>320040</wp:posOffset>
                </wp:positionH>
                <wp:positionV relativeFrom="page">
                  <wp:posOffset>2133600</wp:posOffset>
                </wp:positionV>
                <wp:extent cx="1837690" cy="283210"/>
                <wp:effectExtent l="0" t="0" r="0" b="254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769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3E63C" w14:textId="77777777" w:rsidR="00157EA7" w:rsidRPr="00E14BF0" w:rsidRDefault="00157EA7" w:rsidP="00157EA7">
                            <w:pPr>
                              <w:pStyle w:val="Heading1"/>
                            </w:pPr>
                            <w:r w:rsidRPr="00E14BF0"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E7773" id="Text Box 25" o:spid="_x0000_s1031" type="#_x0000_t202" style="position:absolute;left:0;text-align:left;margin-left:25.2pt;margin-top:168pt;width:144.7pt;height:22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" filled="f" stroked="f">
                <v:textbox>
                  <w:txbxContent>
                    <w:p w14:paraId="21B3E63C" w14:textId="77777777" w:rsidR="00157EA7" w:rsidRPr="00E14BF0" w:rsidRDefault="00157EA7" w:rsidP="00157EA7">
                      <w:pPr>
                        <w:pStyle w:val="Heading1"/>
                      </w:pPr>
                      <w:r w:rsidRPr="00E14BF0">
                        <w:t>Contact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1E2BAB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9040C5F" wp14:editId="6B5B6EC0">
                <wp:simplePos x="0" y="0"/>
                <wp:positionH relativeFrom="column">
                  <wp:posOffset>-488950</wp:posOffset>
                </wp:positionH>
                <wp:positionV relativeFrom="paragraph">
                  <wp:posOffset>-244475</wp:posOffset>
                </wp:positionV>
                <wp:extent cx="7804150" cy="10686415"/>
                <wp:effectExtent l="0" t="0" r="6350" b="635"/>
                <wp:wrapNone/>
                <wp:docPr id="747120365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4150" cy="10686415"/>
                          <a:chOff x="-32217" y="-12223"/>
                          <a:chExt cx="7805111" cy="10686553"/>
                        </a:xfrm>
                      </wpg:grpSpPr>
                      <wps:wsp>
                        <wps:cNvPr id="802873958" name="Rectangle 802873958"/>
                        <wps:cNvSpPr/>
                        <wps:spPr>
                          <a:xfrm>
                            <a:off x="2342515" y="1859280"/>
                            <a:ext cx="5430379" cy="69638"/>
                          </a:xfrm>
                          <a:prstGeom prst="rect">
                            <a:avLst/>
                          </a:prstGeom>
                          <a:solidFill>
                            <a:srgbClr val="F2EFE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103453" name="Rectangle 351103453"/>
                        <wps:cNvSpPr/>
                        <wps:spPr>
                          <a:xfrm>
                            <a:off x="-32217" y="-12223"/>
                            <a:ext cx="2449195" cy="10686553"/>
                          </a:xfrm>
                          <a:prstGeom prst="rect">
                            <a:avLst/>
                          </a:prstGeom>
                          <a:solidFill>
                            <a:srgbClr val="F2EFE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08D852" id="Group 8" o:spid="_x0000_s1026" alt="&quot;&quot;" style="position:absolute;margin-left:-38.5pt;margin-top:-19.25pt;width:614.5pt;height:841.45pt;z-index:-251657216;mso-width-relative:margin;mso-height-relative:margin" coordorigin="-322,-122" coordsize="78051,106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">
                <v:rect id="Rectangle 802873958" o:spid="_x0000_s1027" style="position:absolute;left:23425;top:18592;width:54303;height: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" fillcolor="#f2efea" stroked="f" strokeweight="1pt"/>
                <v:rect id="Rectangle 351103453" o:spid="_x0000_s1028" style="position:absolute;left:-322;top:-122;width:24491;height:106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" fillcolor="#f2efea" stroked="f" strokeweight="1pt"/>
                <w10:anchorlock/>
              </v:group>
            </w:pict>
          </mc:Fallback>
        </mc:AlternateContent>
      </w:r>
    </w:p>
    <w:p w14:paraId="54060A31" w14:textId="77777777" w:rsidR="00157EA7" w:rsidRPr="001E2BAB" w:rsidRDefault="00157EA7" w:rsidP="00157EA7">
      <w:pPr>
        <w:pStyle w:val="Title2"/>
      </w:pPr>
      <w:r>
        <w:t>Jo vincent b. Beldad</w:t>
      </w:r>
    </w:p>
    <w:p w14:paraId="06C1CB54" w14:textId="77777777" w:rsidR="00157EA7" w:rsidRPr="001E2BAB" w:rsidRDefault="00157EA7" w:rsidP="00157EA7">
      <w:pPr>
        <w:rPr>
          <w:vertAlign w:val="subscript"/>
        </w:rPr>
      </w:pP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B4BE94" wp14:editId="09FFECF1">
                <wp:simplePos x="0" y="0"/>
                <wp:positionH relativeFrom="column">
                  <wp:posOffset>183202</wp:posOffset>
                </wp:positionH>
                <wp:positionV relativeFrom="paragraph">
                  <wp:posOffset>1787364</wp:posOffset>
                </wp:positionV>
                <wp:extent cx="1604645" cy="409575"/>
                <wp:effectExtent l="0" t="0" r="0" b="9525"/>
                <wp:wrapNone/>
                <wp:docPr id="78056772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64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945F58" w14:textId="77777777" w:rsidR="00157EA7" w:rsidRDefault="00157EA7" w:rsidP="00157EA7">
                            <w:pPr>
                              <w:pStyle w:val="ContactInfo"/>
                              <w:spacing w:line="30" w:lineRule="atLeast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Molo, Iloilo, Philippines /</w:t>
                            </w:r>
                          </w:p>
                          <w:p w14:paraId="101A7AC1" w14:textId="77777777" w:rsidR="00157EA7" w:rsidRDefault="00157EA7" w:rsidP="00157EA7">
                            <w:pPr>
                              <w:pStyle w:val="ContactInfo"/>
                              <w:spacing w:line="30" w:lineRule="atLeast"/>
                              <w:jc w:val="left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Poblacion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Batad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>, Iloilo</w:t>
                            </w:r>
                          </w:p>
                          <w:p w14:paraId="62E3F209" w14:textId="77777777" w:rsidR="00157EA7" w:rsidRDefault="00157EA7" w:rsidP="00157EA7">
                            <w:pPr>
                              <w:spacing w:line="30" w:lineRule="atLeast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4BE94" id="Text Box 12" o:spid="_x0000_s1032" type="#_x0000_t202" style="position:absolute;left:0;text-align:left;margin-left:14.45pt;margin-top:140.75pt;width:126.35pt;height:3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" filled="f" stroked="f">
                <v:textbox>
                  <w:txbxContent>
                    <w:p w14:paraId="0D945F58" w14:textId="77777777" w:rsidR="00157EA7" w:rsidRDefault="00157EA7" w:rsidP="00157EA7">
                      <w:pPr>
                        <w:pStyle w:val="ContactInfo"/>
                        <w:spacing w:line="30" w:lineRule="atLeast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z w:val="17"/>
                        </w:rPr>
                        <w:t>Molo, Iloilo, Philippines /</w:t>
                      </w:r>
                    </w:p>
                    <w:p w14:paraId="101A7AC1" w14:textId="77777777" w:rsidR="00157EA7" w:rsidRDefault="00157EA7" w:rsidP="00157EA7">
                      <w:pPr>
                        <w:pStyle w:val="ContactInfo"/>
                        <w:spacing w:line="30" w:lineRule="atLeast"/>
                        <w:jc w:val="left"/>
                        <w:rPr>
                          <w:sz w:val="17"/>
                        </w:rPr>
                      </w:pPr>
                      <w:proofErr w:type="spellStart"/>
                      <w:r>
                        <w:rPr>
                          <w:sz w:val="17"/>
                        </w:rPr>
                        <w:t>Poblacion</w:t>
                      </w:r>
                      <w:proofErr w:type="spellEnd"/>
                      <w:r>
                        <w:rPr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7"/>
                        </w:rPr>
                        <w:t>Batad</w:t>
                      </w:r>
                      <w:proofErr w:type="spellEnd"/>
                      <w:r>
                        <w:rPr>
                          <w:sz w:val="17"/>
                        </w:rPr>
                        <w:t>, Iloilo</w:t>
                      </w:r>
                    </w:p>
                    <w:p w14:paraId="62E3F209" w14:textId="77777777" w:rsidR="00157EA7" w:rsidRDefault="00157EA7" w:rsidP="00157EA7">
                      <w:pPr>
                        <w:spacing w:line="30" w:lineRule="atLeast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317D5E" wp14:editId="17A3523F">
                <wp:simplePos x="0" y="0"/>
                <wp:positionH relativeFrom="column">
                  <wp:posOffset>170095</wp:posOffset>
                </wp:positionH>
                <wp:positionV relativeFrom="paragraph">
                  <wp:posOffset>1448814</wp:posOffset>
                </wp:positionV>
                <wp:extent cx="1798955" cy="409575"/>
                <wp:effectExtent l="0" t="0" r="0" b="9525"/>
                <wp:wrapNone/>
                <wp:docPr id="154061657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5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93EC0" w14:textId="77777777" w:rsidR="00157EA7" w:rsidRPr="00A679E2" w:rsidRDefault="00157EA7" w:rsidP="00157EA7">
                            <w:pPr>
                              <w:pStyle w:val="ContactInfo"/>
                              <w:spacing w:line="30" w:lineRule="atLeast"/>
                              <w:rPr>
                                <w:color w:val="215E99" w:themeColor="text2" w:themeTint="BF"/>
                                <w:sz w:val="17"/>
                              </w:rPr>
                            </w:pPr>
                            <w:hyperlink r:id="rId11" w:history="1">
                              <w:r w:rsidRPr="00A679E2">
                                <w:rPr>
                                  <w:rStyle w:val="Hyperlink"/>
                                  <w:color w:val="215E99" w:themeColor="text2" w:themeTint="BF"/>
                                  <w:sz w:val="17"/>
                                </w:rPr>
                                <w:t>Jobe.beldad.ui@phinmaed.com /</w:t>
                              </w:r>
                            </w:hyperlink>
                          </w:p>
                          <w:p w14:paraId="0C7932C8" w14:textId="77777777" w:rsidR="00157EA7" w:rsidRPr="00A679E2" w:rsidRDefault="00157EA7" w:rsidP="00157EA7">
                            <w:pPr>
                              <w:pStyle w:val="ContactInfo"/>
                              <w:spacing w:line="30" w:lineRule="atLeast"/>
                              <w:rPr>
                                <w:color w:val="215E99" w:themeColor="text2" w:themeTint="BF"/>
                                <w:sz w:val="17"/>
                                <w:u w:val="single"/>
                              </w:rPr>
                            </w:pPr>
                            <w:r w:rsidRPr="00A679E2">
                              <w:rPr>
                                <w:color w:val="215E99" w:themeColor="text2" w:themeTint="BF"/>
                                <w:sz w:val="17"/>
                                <w:u w:val="single"/>
                              </w:rPr>
                              <w:t>vencbeldadjo@outlook.com</w:t>
                            </w:r>
                          </w:p>
                          <w:p w14:paraId="209DCCC5" w14:textId="77777777" w:rsidR="00157EA7" w:rsidRDefault="00157EA7" w:rsidP="00157EA7">
                            <w:pPr>
                              <w:spacing w:line="30" w:lineRule="atLeas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17D5E" id="_x0000_s1033" type="#_x0000_t202" style="position:absolute;left:0;text-align:left;margin-left:13.4pt;margin-top:114.1pt;width:141.65pt;height:3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" filled="f" stroked="f">
                <v:textbox>
                  <w:txbxContent>
                    <w:p w14:paraId="5DC93EC0" w14:textId="77777777" w:rsidR="00157EA7" w:rsidRPr="00A679E2" w:rsidRDefault="00157EA7" w:rsidP="00157EA7">
                      <w:pPr>
                        <w:pStyle w:val="ContactInfo"/>
                        <w:spacing w:line="30" w:lineRule="atLeast"/>
                        <w:rPr>
                          <w:color w:val="215E99" w:themeColor="text2" w:themeTint="BF"/>
                          <w:sz w:val="17"/>
                        </w:rPr>
                      </w:pPr>
                      <w:hyperlink r:id="rId12" w:history="1">
                        <w:r w:rsidRPr="00A679E2">
                          <w:rPr>
                            <w:rStyle w:val="Hyperlink"/>
                            <w:color w:val="215E99" w:themeColor="text2" w:themeTint="BF"/>
                            <w:sz w:val="17"/>
                          </w:rPr>
                          <w:t>Jobe.beldad.ui@phinmaed.com /</w:t>
                        </w:r>
                      </w:hyperlink>
                    </w:p>
                    <w:p w14:paraId="0C7932C8" w14:textId="77777777" w:rsidR="00157EA7" w:rsidRPr="00A679E2" w:rsidRDefault="00157EA7" w:rsidP="00157EA7">
                      <w:pPr>
                        <w:pStyle w:val="ContactInfo"/>
                        <w:spacing w:line="30" w:lineRule="atLeast"/>
                        <w:rPr>
                          <w:color w:val="215E99" w:themeColor="text2" w:themeTint="BF"/>
                          <w:sz w:val="17"/>
                          <w:u w:val="single"/>
                        </w:rPr>
                      </w:pPr>
                      <w:r w:rsidRPr="00A679E2">
                        <w:rPr>
                          <w:color w:val="215E99" w:themeColor="text2" w:themeTint="BF"/>
                          <w:sz w:val="17"/>
                          <w:u w:val="single"/>
                        </w:rPr>
                        <w:t>vencbeldadjo@outlook.com</w:t>
                      </w:r>
                    </w:p>
                    <w:p w14:paraId="209DCCC5" w14:textId="77777777" w:rsidR="00157EA7" w:rsidRDefault="00157EA7" w:rsidP="00157EA7">
                      <w:pPr>
                        <w:spacing w:line="30" w:lineRule="atLeas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663360" behindDoc="0" locked="0" layoutInCell="1" allowOverlap="1" wp14:anchorId="6F96FF38" wp14:editId="0EC9FA5D">
            <wp:simplePos x="0" y="0"/>
            <wp:positionH relativeFrom="margin">
              <wp:align>left</wp:align>
            </wp:positionH>
            <wp:positionV relativeFrom="paragraph">
              <wp:posOffset>1904346</wp:posOffset>
            </wp:positionV>
            <wp:extent cx="170815" cy="168275"/>
            <wp:effectExtent l="0" t="0" r="635" b="3175"/>
            <wp:wrapNone/>
            <wp:docPr id="468311472" name="Graphic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11472" name="Graphic 2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662336" behindDoc="0" locked="0" layoutInCell="1" allowOverlap="1" wp14:anchorId="75966E5D" wp14:editId="2714E8E9">
            <wp:simplePos x="0" y="0"/>
            <wp:positionH relativeFrom="margin">
              <wp:align>left</wp:align>
            </wp:positionH>
            <wp:positionV relativeFrom="paragraph">
              <wp:posOffset>1576686</wp:posOffset>
            </wp:positionV>
            <wp:extent cx="170815" cy="168275"/>
            <wp:effectExtent l="0" t="0" r="635" b="3175"/>
            <wp:wrapNone/>
            <wp:docPr id="1995391606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91606" name="Graphic 2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3807B0" wp14:editId="488BCAFF">
                <wp:simplePos x="0" y="0"/>
                <wp:positionH relativeFrom="column">
                  <wp:posOffset>190159</wp:posOffset>
                </wp:positionH>
                <wp:positionV relativeFrom="paragraph">
                  <wp:posOffset>1236184</wp:posOffset>
                </wp:positionV>
                <wp:extent cx="1464310" cy="212090"/>
                <wp:effectExtent l="0" t="0" r="0" b="0"/>
                <wp:wrapNone/>
                <wp:docPr id="190064643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310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55830" w14:textId="77777777" w:rsidR="00157EA7" w:rsidRDefault="00157EA7" w:rsidP="00157EA7">
                            <w:r>
                              <w:rPr>
                                <w:sz w:val="17"/>
                              </w:rPr>
                              <w:t>09123456789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807B0" id="_x0000_s1034" type="#_x0000_t202" style="position:absolute;left:0;text-align:left;margin-left:14.95pt;margin-top:97.35pt;width:115.3pt;height:16.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" filled="f" stroked="f">
                <v:textbox>
                  <w:txbxContent>
                    <w:p w14:paraId="60C55830" w14:textId="77777777" w:rsidR="00157EA7" w:rsidRDefault="00157EA7" w:rsidP="00157EA7">
                      <w:r>
                        <w:rPr>
                          <w:sz w:val="17"/>
                        </w:rPr>
                        <w:t>09123456789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F76D3B" wp14:editId="70264D0B">
                <wp:simplePos x="0" y="0"/>
                <wp:positionH relativeFrom="column">
                  <wp:posOffset>165621</wp:posOffset>
                </wp:positionH>
                <wp:positionV relativeFrom="paragraph">
                  <wp:posOffset>2185025</wp:posOffset>
                </wp:positionV>
                <wp:extent cx="1838325" cy="271145"/>
                <wp:effectExtent l="0" t="0" r="0" b="0"/>
                <wp:wrapNone/>
                <wp:docPr id="173342746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5133D" w14:textId="77777777" w:rsidR="00157EA7" w:rsidRPr="00E67DB7" w:rsidRDefault="00157EA7" w:rsidP="00157EA7">
                            <w:pPr>
                              <w:pStyle w:val="ContactInfo"/>
                            </w:pPr>
                            <w:r w:rsidRPr="00822F1F">
                              <w:rPr>
                                <w:sz w:val="17"/>
                              </w:rPr>
                              <w:t>https://github.com/Shu0405-Ghost</w:t>
                            </w:r>
                          </w:p>
                          <w:p w14:paraId="424FD0EB" w14:textId="77777777" w:rsidR="00157EA7" w:rsidRDefault="00157EA7" w:rsidP="00157E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76D3B" id="_x0000_s1035" type="#_x0000_t202" style="position:absolute;left:0;text-align:left;margin-left:13.05pt;margin-top:172.05pt;width:144.75pt;height:21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" filled="f" stroked="f">
                <v:textbox>
                  <w:txbxContent>
                    <w:p w14:paraId="0DD5133D" w14:textId="77777777" w:rsidR="00157EA7" w:rsidRPr="00E67DB7" w:rsidRDefault="00157EA7" w:rsidP="00157EA7">
                      <w:pPr>
                        <w:pStyle w:val="ContactInfo"/>
                      </w:pPr>
                      <w:r w:rsidRPr="00822F1F">
                        <w:rPr>
                          <w:sz w:val="17"/>
                        </w:rPr>
                        <w:t>https://github.com/Shu0405-Ghost</w:t>
                      </w:r>
                    </w:p>
                    <w:p w14:paraId="424FD0EB" w14:textId="77777777" w:rsidR="00157EA7" w:rsidRDefault="00157EA7" w:rsidP="00157EA7"/>
                  </w:txbxContent>
                </v:textbox>
              </v:shap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664384" behindDoc="0" locked="0" layoutInCell="1" allowOverlap="1" wp14:anchorId="08668C52" wp14:editId="6121D9DD">
            <wp:simplePos x="0" y="0"/>
            <wp:positionH relativeFrom="margin">
              <wp:align>left</wp:align>
            </wp:positionH>
            <wp:positionV relativeFrom="paragraph">
              <wp:posOffset>2219164</wp:posOffset>
            </wp:positionV>
            <wp:extent cx="165735" cy="168275"/>
            <wp:effectExtent l="0" t="0" r="5715" b="3175"/>
            <wp:wrapNone/>
            <wp:docPr id="441743469" name="Graphic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43469" name="Graphic 24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6573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661312" behindDoc="0" locked="0" layoutInCell="1" allowOverlap="1" wp14:anchorId="6AAFD657" wp14:editId="76BEA663">
            <wp:simplePos x="0" y="0"/>
            <wp:positionH relativeFrom="margin">
              <wp:align>left</wp:align>
            </wp:positionH>
            <wp:positionV relativeFrom="paragraph">
              <wp:posOffset>1256030</wp:posOffset>
            </wp:positionV>
            <wp:extent cx="170815" cy="168275"/>
            <wp:effectExtent l="0" t="0" r="635" b="3175"/>
            <wp:wrapNone/>
            <wp:docPr id="1935713608" name="Graphic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13608" name="Graphic 19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021B8E" wp14:editId="6AE7C62A">
                <wp:simplePos x="0" y="0"/>
                <wp:positionH relativeFrom="column">
                  <wp:posOffset>4435475</wp:posOffset>
                </wp:positionH>
                <wp:positionV relativeFrom="paragraph">
                  <wp:posOffset>7098665</wp:posOffset>
                </wp:positionV>
                <wp:extent cx="2159000" cy="615950"/>
                <wp:effectExtent l="0" t="0" r="0" b="0"/>
                <wp:wrapNone/>
                <wp:docPr id="127036147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0EA556" w14:textId="77777777" w:rsidR="00157EA7" w:rsidRPr="00594C88" w:rsidRDefault="00157EA7" w:rsidP="00157EA7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Dean Seth DA. </w:t>
                            </w:r>
                            <w:proofErr w:type="spellStart"/>
                            <w:proofErr w:type="gramStart"/>
                            <w:r>
                              <w:rPr>
                                <w:szCs w:val="22"/>
                              </w:rPr>
                              <w:t>Nono,MSCS</w:t>
                            </w:r>
                            <w:proofErr w:type="spellEnd"/>
                            <w:proofErr w:type="gramEnd"/>
                          </w:p>
                          <w:p w14:paraId="4BE97F2D" w14:textId="77777777" w:rsidR="00157EA7" w:rsidRPr="00594C88" w:rsidRDefault="00157EA7" w:rsidP="00157EA7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>DEAN</w:t>
                            </w:r>
                            <w:r w:rsidRPr="00594C88">
                              <w:rPr>
                                <w:szCs w:val="22"/>
                              </w:rPr>
                              <w:t>, CITE</w:t>
                            </w:r>
                          </w:p>
                          <w:p w14:paraId="57C0BE42" w14:textId="77777777" w:rsidR="00157EA7" w:rsidRPr="00594C88" w:rsidRDefault="00157EA7" w:rsidP="00157EA7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szCs w:val="22"/>
                              </w:rPr>
                            </w:pPr>
                            <w:r w:rsidRPr="00594C88">
                              <w:rPr>
                                <w:szCs w:val="22"/>
                              </w:rPr>
                              <w:t>0</w:t>
                            </w:r>
                            <w:r>
                              <w:rPr>
                                <w:szCs w:val="22"/>
                              </w:rPr>
                              <w:t>9----------</w:t>
                            </w:r>
                          </w:p>
                          <w:p w14:paraId="184FCCCF" w14:textId="77777777" w:rsidR="00157EA7" w:rsidRDefault="00157EA7" w:rsidP="00157E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21B8E" id="Text Box 3" o:spid="_x0000_s1036" type="#_x0000_t202" style="position:absolute;left:0;text-align:left;margin-left:349.25pt;margin-top:558.95pt;width:170pt;height:4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" fillcolor="white [3201]" stroked="f" strokeweight=".5pt">
                <v:textbox>
                  <w:txbxContent>
                    <w:p w14:paraId="0B0EA556" w14:textId="77777777" w:rsidR="00157EA7" w:rsidRPr="00594C88" w:rsidRDefault="00157EA7" w:rsidP="00157EA7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Dean Seth DA. </w:t>
                      </w:r>
                      <w:proofErr w:type="spellStart"/>
                      <w:proofErr w:type="gramStart"/>
                      <w:r>
                        <w:rPr>
                          <w:szCs w:val="22"/>
                        </w:rPr>
                        <w:t>Nono,MSCS</w:t>
                      </w:r>
                      <w:proofErr w:type="spellEnd"/>
                      <w:proofErr w:type="gramEnd"/>
                    </w:p>
                    <w:p w14:paraId="4BE97F2D" w14:textId="77777777" w:rsidR="00157EA7" w:rsidRPr="00594C88" w:rsidRDefault="00157EA7" w:rsidP="00157EA7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>DEAN</w:t>
                      </w:r>
                      <w:r w:rsidRPr="00594C88">
                        <w:rPr>
                          <w:szCs w:val="22"/>
                        </w:rPr>
                        <w:t>, CITE</w:t>
                      </w:r>
                    </w:p>
                    <w:p w14:paraId="57C0BE42" w14:textId="77777777" w:rsidR="00157EA7" w:rsidRPr="00594C88" w:rsidRDefault="00157EA7" w:rsidP="00157EA7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  <w:rPr>
                          <w:szCs w:val="22"/>
                        </w:rPr>
                      </w:pPr>
                      <w:r w:rsidRPr="00594C88">
                        <w:rPr>
                          <w:szCs w:val="22"/>
                        </w:rPr>
                        <w:t>0</w:t>
                      </w:r>
                      <w:r>
                        <w:rPr>
                          <w:szCs w:val="22"/>
                        </w:rPr>
                        <w:t>9----------</w:t>
                      </w:r>
                    </w:p>
                    <w:p w14:paraId="184FCCCF" w14:textId="77777777" w:rsidR="00157EA7" w:rsidRDefault="00157EA7" w:rsidP="00157EA7"/>
                  </w:txbxContent>
                </v:textbox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AA2035" wp14:editId="11A28146">
                <wp:simplePos x="0" y="0"/>
                <wp:positionH relativeFrom="column">
                  <wp:posOffset>2209800</wp:posOffset>
                </wp:positionH>
                <wp:positionV relativeFrom="paragraph">
                  <wp:posOffset>7101840</wp:posOffset>
                </wp:positionV>
                <wp:extent cx="1905000" cy="615950"/>
                <wp:effectExtent l="0" t="0" r="0" b="0"/>
                <wp:wrapNone/>
                <wp:docPr id="20778830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70EB14" w14:textId="77777777" w:rsidR="00157EA7" w:rsidRPr="00594C88" w:rsidRDefault="00157EA7" w:rsidP="00157EA7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szCs w:val="22"/>
                              </w:rPr>
                            </w:pPr>
                            <w:r w:rsidRPr="00594C88">
                              <w:rPr>
                                <w:szCs w:val="22"/>
                              </w:rPr>
                              <w:t xml:space="preserve">Ms. </w:t>
                            </w:r>
                            <w:proofErr w:type="spellStart"/>
                            <w:r w:rsidRPr="00594C88">
                              <w:rPr>
                                <w:szCs w:val="22"/>
                              </w:rPr>
                              <w:t>Jocel</w:t>
                            </w:r>
                            <w:proofErr w:type="spellEnd"/>
                            <w:r w:rsidRPr="00594C88">
                              <w:rPr>
                                <w:szCs w:val="22"/>
                              </w:rPr>
                              <w:t xml:space="preserve"> C. Gallo, MBA</w:t>
                            </w:r>
                          </w:p>
                          <w:p w14:paraId="2EF73BDA" w14:textId="77777777" w:rsidR="00157EA7" w:rsidRPr="00594C88" w:rsidRDefault="00157EA7" w:rsidP="00157EA7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szCs w:val="22"/>
                              </w:rPr>
                            </w:pPr>
                            <w:r w:rsidRPr="00594C88">
                              <w:rPr>
                                <w:szCs w:val="22"/>
                              </w:rPr>
                              <w:t>Teacher, CITE</w:t>
                            </w:r>
                          </w:p>
                          <w:p w14:paraId="5DBFEF03" w14:textId="77777777" w:rsidR="00157EA7" w:rsidRPr="00594C88" w:rsidRDefault="00157EA7" w:rsidP="00157EA7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 w:hanging="360"/>
                              <w:rPr>
                                <w:szCs w:val="22"/>
                              </w:rPr>
                            </w:pPr>
                            <w:r w:rsidRPr="00594C88">
                              <w:rPr>
                                <w:szCs w:val="22"/>
                              </w:rPr>
                              <w:t>09673060018</w:t>
                            </w:r>
                          </w:p>
                          <w:p w14:paraId="2741379C" w14:textId="77777777" w:rsidR="00157EA7" w:rsidRDefault="00157EA7" w:rsidP="00157E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A2035" id="_x0000_s1037" type="#_x0000_t202" style="position:absolute;left:0;text-align:left;margin-left:174pt;margin-top:559.2pt;width:150pt;height:4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" fillcolor="white [3201]" stroked="f" strokeweight=".5pt">
                <v:textbox>
                  <w:txbxContent>
                    <w:p w14:paraId="4870EB14" w14:textId="77777777" w:rsidR="00157EA7" w:rsidRPr="00594C88" w:rsidRDefault="00157EA7" w:rsidP="00157EA7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  <w:rPr>
                          <w:szCs w:val="22"/>
                        </w:rPr>
                      </w:pPr>
                      <w:r w:rsidRPr="00594C88">
                        <w:rPr>
                          <w:szCs w:val="22"/>
                        </w:rPr>
                        <w:t xml:space="preserve">Ms. </w:t>
                      </w:r>
                      <w:proofErr w:type="spellStart"/>
                      <w:r w:rsidRPr="00594C88">
                        <w:rPr>
                          <w:szCs w:val="22"/>
                        </w:rPr>
                        <w:t>Jocel</w:t>
                      </w:r>
                      <w:proofErr w:type="spellEnd"/>
                      <w:r w:rsidRPr="00594C88">
                        <w:rPr>
                          <w:szCs w:val="22"/>
                        </w:rPr>
                        <w:t xml:space="preserve"> C. Gallo, MBA</w:t>
                      </w:r>
                    </w:p>
                    <w:p w14:paraId="2EF73BDA" w14:textId="77777777" w:rsidR="00157EA7" w:rsidRPr="00594C88" w:rsidRDefault="00157EA7" w:rsidP="00157EA7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  <w:rPr>
                          <w:szCs w:val="22"/>
                        </w:rPr>
                      </w:pPr>
                      <w:r w:rsidRPr="00594C88">
                        <w:rPr>
                          <w:szCs w:val="22"/>
                        </w:rPr>
                        <w:t>Teacher, CITE</w:t>
                      </w:r>
                    </w:p>
                    <w:p w14:paraId="5DBFEF03" w14:textId="77777777" w:rsidR="00157EA7" w:rsidRPr="00594C88" w:rsidRDefault="00157EA7" w:rsidP="00157EA7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 w:hanging="360"/>
                        <w:rPr>
                          <w:szCs w:val="22"/>
                        </w:rPr>
                      </w:pPr>
                      <w:r w:rsidRPr="00594C88">
                        <w:rPr>
                          <w:szCs w:val="22"/>
                        </w:rPr>
                        <w:t>09673060018</w:t>
                      </w:r>
                    </w:p>
                    <w:p w14:paraId="2741379C" w14:textId="77777777" w:rsidR="00157EA7" w:rsidRDefault="00157EA7" w:rsidP="00157EA7"/>
                  </w:txbxContent>
                </v:textbox>
              </v:shape>
            </w:pict>
          </mc:Fallback>
        </mc:AlternateContent>
      </w:r>
    </w:p>
    <w:p w14:paraId="53A1FA9B" w14:textId="77777777" w:rsidR="00157EA7" w:rsidRPr="00FC21ED" w:rsidRDefault="00157EA7" w:rsidP="00157EA7"/>
    <w:p w14:paraId="4A3B723E" w14:textId="11B2B99D" w:rsidR="00285F35" w:rsidRPr="00157EA7" w:rsidRDefault="00285F35" w:rsidP="00157EA7"/>
    <w:sectPr w:rsidR="00285F35" w:rsidRPr="00157EA7" w:rsidSect="00157EA7">
      <w:pgSz w:w="11906" w:h="16838" w:code="9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321D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40A4D"/>
    <w:multiLevelType w:val="hybridMultilevel"/>
    <w:tmpl w:val="F6B2C83C"/>
    <w:lvl w:ilvl="0" w:tplc="1F8CB3D4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676873">
    <w:abstractNumId w:val="1"/>
  </w:num>
  <w:num w:numId="2" w16cid:durableId="670986745">
    <w:abstractNumId w:val="3"/>
  </w:num>
  <w:num w:numId="3" w16cid:durableId="1470242718">
    <w:abstractNumId w:val="4"/>
  </w:num>
  <w:num w:numId="4" w16cid:durableId="1548488855">
    <w:abstractNumId w:val="0"/>
  </w:num>
  <w:num w:numId="5" w16cid:durableId="858742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BD"/>
    <w:rsid w:val="000429E8"/>
    <w:rsid w:val="00046B5F"/>
    <w:rsid w:val="0008190F"/>
    <w:rsid w:val="000942D0"/>
    <w:rsid w:val="000B16D7"/>
    <w:rsid w:val="000F3CD7"/>
    <w:rsid w:val="0010232D"/>
    <w:rsid w:val="00137470"/>
    <w:rsid w:val="00151855"/>
    <w:rsid w:val="001549BD"/>
    <w:rsid w:val="00157EA7"/>
    <w:rsid w:val="00185E89"/>
    <w:rsid w:val="00196147"/>
    <w:rsid w:val="001E0C3E"/>
    <w:rsid w:val="001E2BAB"/>
    <w:rsid w:val="001F65D1"/>
    <w:rsid w:val="00231652"/>
    <w:rsid w:val="00257458"/>
    <w:rsid w:val="0026074D"/>
    <w:rsid w:val="00285F35"/>
    <w:rsid w:val="002A55AD"/>
    <w:rsid w:val="002C7C29"/>
    <w:rsid w:val="0032226E"/>
    <w:rsid w:val="0036014C"/>
    <w:rsid w:val="003648A0"/>
    <w:rsid w:val="00370D4A"/>
    <w:rsid w:val="00383350"/>
    <w:rsid w:val="003A0A68"/>
    <w:rsid w:val="003E0FB4"/>
    <w:rsid w:val="00416CAD"/>
    <w:rsid w:val="0042158C"/>
    <w:rsid w:val="004261DC"/>
    <w:rsid w:val="0042625C"/>
    <w:rsid w:val="00444F90"/>
    <w:rsid w:val="004455C8"/>
    <w:rsid w:val="00453D74"/>
    <w:rsid w:val="0046288F"/>
    <w:rsid w:val="00475B42"/>
    <w:rsid w:val="004A603C"/>
    <w:rsid w:val="004B79F8"/>
    <w:rsid w:val="004F1B78"/>
    <w:rsid w:val="005057B3"/>
    <w:rsid w:val="00520A7D"/>
    <w:rsid w:val="005933EA"/>
    <w:rsid w:val="00594C88"/>
    <w:rsid w:val="00631314"/>
    <w:rsid w:val="00637F90"/>
    <w:rsid w:val="006404EC"/>
    <w:rsid w:val="0066025D"/>
    <w:rsid w:val="00663E12"/>
    <w:rsid w:val="00685076"/>
    <w:rsid w:val="00692CEC"/>
    <w:rsid w:val="006D213E"/>
    <w:rsid w:val="006F609F"/>
    <w:rsid w:val="00722B5F"/>
    <w:rsid w:val="0073059E"/>
    <w:rsid w:val="00733701"/>
    <w:rsid w:val="00793821"/>
    <w:rsid w:val="007A6E81"/>
    <w:rsid w:val="007C06D7"/>
    <w:rsid w:val="007E112A"/>
    <w:rsid w:val="008112C7"/>
    <w:rsid w:val="00822F1F"/>
    <w:rsid w:val="008350DD"/>
    <w:rsid w:val="00850034"/>
    <w:rsid w:val="00851932"/>
    <w:rsid w:val="00862B65"/>
    <w:rsid w:val="00864853"/>
    <w:rsid w:val="008C57C3"/>
    <w:rsid w:val="008D738D"/>
    <w:rsid w:val="00930B81"/>
    <w:rsid w:val="00944FA4"/>
    <w:rsid w:val="00976E52"/>
    <w:rsid w:val="009C6121"/>
    <w:rsid w:val="009D68F5"/>
    <w:rsid w:val="009E1FE6"/>
    <w:rsid w:val="00A40C38"/>
    <w:rsid w:val="00A679E2"/>
    <w:rsid w:val="00A8582A"/>
    <w:rsid w:val="00AE06F1"/>
    <w:rsid w:val="00B10275"/>
    <w:rsid w:val="00B15D96"/>
    <w:rsid w:val="00B23EBB"/>
    <w:rsid w:val="00B817AB"/>
    <w:rsid w:val="00B83FE8"/>
    <w:rsid w:val="00B97DB1"/>
    <w:rsid w:val="00BA062E"/>
    <w:rsid w:val="00BB06B2"/>
    <w:rsid w:val="00BC32F1"/>
    <w:rsid w:val="00BD5323"/>
    <w:rsid w:val="00C0042C"/>
    <w:rsid w:val="00C03558"/>
    <w:rsid w:val="00C1461A"/>
    <w:rsid w:val="00C8491A"/>
    <w:rsid w:val="00CA0922"/>
    <w:rsid w:val="00CC42B0"/>
    <w:rsid w:val="00CE342F"/>
    <w:rsid w:val="00CF1D3D"/>
    <w:rsid w:val="00CF7D78"/>
    <w:rsid w:val="00D4219F"/>
    <w:rsid w:val="00D4324E"/>
    <w:rsid w:val="00D55A5C"/>
    <w:rsid w:val="00D77AE6"/>
    <w:rsid w:val="00D920AB"/>
    <w:rsid w:val="00DC50ED"/>
    <w:rsid w:val="00DD795B"/>
    <w:rsid w:val="00E12E68"/>
    <w:rsid w:val="00E14BF0"/>
    <w:rsid w:val="00E213A2"/>
    <w:rsid w:val="00E41601"/>
    <w:rsid w:val="00E67DB7"/>
    <w:rsid w:val="00E724A0"/>
    <w:rsid w:val="00EB3162"/>
    <w:rsid w:val="00EB40FD"/>
    <w:rsid w:val="00EB7B9D"/>
    <w:rsid w:val="00EE22B8"/>
    <w:rsid w:val="00F100AF"/>
    <w:rsid w:val="00F16E9A"/>
    <w:rsid w:val="00F1738C"/>
    <w:rsid w:val="00F35397"/>
    <w:rsid w:val="00FC21ED"/>
    <w:rsid w:val="00FD11F7"/>
    <w:rsid w:val="00FE2F25"/>
    <w:rsid w:val="00FF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CB2A"/>
  <w15:chartTrackingRefBased/>
  <w15:docId w15:val="{AD0B262B-0C59-4A93-83D5-032E212CB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B65"/>
    <w:pPr>
      <w:spacing w:after="0" w:line="240" w:lineRule="auto"/>
      <w:jc w:val="both"/>
    </w:pPr>
    <w:rPr>
      <w:rFonts w:cs="Arial"/>
      <w:color w:val="747474" w:themeColor="background2" w:themeShade="80"/>
      <w:position w:val="9"/>
      <w:szCs w:val="23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BAB"/>
    <w:pPr>
      <w:spacing w:after="240"/>
      <w:jc w:val="left"/>
      <w:outlineLvl w:val="0"/>
    </w:pPr>
    <w:rPr>
      <w:b/>
      <w:caps/>
      <w:color w:val="7F6146" w:themeColor="accent2"/>
      <w:spacing w:val="20"/>
      <w:kern w:val="48"/>
      <w:position w:val="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1E2BAB"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1E2BAB"/>
    <w:pPr>
      <w:spacing w:after="8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7A6E8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83FE8"/>
    <w:pPr>
      <w:ind w:left="3690"/>
      <w:jc w:val="left"/>
    </w:pPr>
    <w:rPr>
      <w:rFonts w:asciiTheme="majorHAnsi" w:hAnsiTheme="majorHAnsi" w:cs="Open Sans"/>
      <w:b/>
      <w:caps/>
      <w:color w:val="595959" w:themeColor="text1" w:themeTint="A6"/>
      <w:spacing w:val="40"/>
      <w:kern w:val="200"/>
      <w:position w:val="0"/>
      <w:sz w:val="60"/>
      <w:szCs w:val="60"/>
      <w14:numSpacing w14:val="proportional"/>
    </w:rPr>
  </w:style>
  <w:style w:type="character" w:customStyle="1" w:styleId="TitleChar">
    <w:name w:val="Title Char"/>
    <w:basedOn w:val="DefaultParagraphFont"/>
    <w:link w:val="Title"/>
    <w:uiPriority w:val="10"/>
    <w:rsid w:val="00B83FE8"/>
    <w:rPr>
      <w:rFonts w:asciiTheme="majorHAnsi" w:hAnsiTheme="majorHAnsi" w:cs="Open Sans"/>
      <w:b/>
      <w:caps/>
      <w:color w:val="595959" w:themeColor="text1" w:themeTint="A6"/>
      <w:spacing w:val="40"/>
      <w:kern w:val="200"/>
      <w:sz w:val="60"/>
      <w:szCs w:val="60"/>
      <w:lang w:val="en-GB"/>
      <w14:numSpacing w14:val="proportional"/>
    </w:rPr>
  </w:style>
  <w:style w:type="paragraph" w:customStyle="1" w:styleId="Title2">
    <w:name w:val="Title 2"/>
    <w:basedOn w:val="Normal"/>
    <w:qFormat/>
    <w:rsid w:val="00B83FE8"/>
    <w:pPr>
      <w:ind w:left="3690"/>
      <w:jc w:val="left"/>
    </w:pPr>
    <w:rPr>
      <w:rFonts w:asciiTheme="majorHAnsi" w:hAnsiTheme="majorHAnsi" w:cs="Open Sans"/>
      <w:b/>
      <w:caps/>
      <w:color w:val="7F6146" w:themeColor="accent2"/>
      <w:spacing w:val="40"/>
      <w:kern w:val="200"/>
      <w:position w:val="0"/>
      <w:sz w:val="60"/>
      <w:szCs w:val="60"/>
      <w14:numSpacing w14:val="proportion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FE8"/>
    <w:pPr>
      <w:spacing w:before="240" w:after="160"/>
      <w:ind w:left="3690"/>
      <w:jc w:val="left"/>
    </w:pPr>
    <w:rPr>
      <w:caps/>
      <w:color w:val="3A3A3A" w:themeColor="background2" w:themeShade="40"/>
      <w:spacing w:val="80"/>
      <w:kern w:val="144"/>
      <w:position w:val="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83FE8"/>
    <w:rPr>
      <w:rFonts w:cs="Arial"/>
      <w:caps/>
      <w:color w:val="3A3A3A" w:themeColor="background2" w:themeShade="40"/>
      <w:spacing w:val="80"/>
      <w:kern w:val="144"/>
      <w:sz w:val="24"/>
      <w:szCs w:val="24"/>
      <w:lang w:val="en-GB"/>
    </w:rPr>
  </w:style>
  <w:style w:type="paragraph" w:customStyle="1" w:styleId="ContactInfo">
    <w:name w:val="Contact Info"/>
    <w:basedOn w:val="Normal"/>
    <w:qFormat/>
    <w:rsid w:val="00862B65"/>
    <w:pPr>
      <w:spacing w:line="42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E2BAB"/>
    <w:rPr>
      <w:rFonts w:cs="Arial"/>
      <w:b/>
      <w:caps/>
      <w:color w:val="7F6146" w:themeColor="accent2"/>
      <w:spacing w:val="20"/>
      <w:kern w:val="48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E2BAB"/>
    <w:rPr>
      <w:rFonts w:cs="Arial"/>
      <w:b/>
      <w:bCs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E2BAB"/>
    <w:rPr>
      <w:rFonts w:cs="Arial"/>
      <w:color w:val="747474" w:themeColor="background2" w:themeShade="80"/>
      <w:position w:val="9"/>
      <w:szCs w:val="23"/>
      <w:lang w:val="en-US"/>
    </w:rPr>
  </w:style>
  <w:style w:type="paragraph" w:styleId="ListBullet">
    <w:name w:val="List Bullet"/>
    <w:basedOn w:val="Normal"/>
    <w:uiPriority w:val="99"/>
    <w:rsid w:val="001E2BAB"/>
    <w:pPr>
      <w:numPr>
        <w:numId w:val="4"/>
      </w:num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E2BAB"/>
    <w:rPr>
      <w:b/>
      <w:i w:val="0"/>
      <w:iCs/>
    </w:rPr>
  </w:style>
  <w:style w:type="paragraph" w:customStyle="1" w:styleId="Normalleftpanel">
    <w:name w:val="Normal left panel"/>
    <w:basedOn w:val="Normal"/>
    <w:qFormat/>
    <w:rsid w:val="002C7C29"/>
    <w:rPr>
      <w:position w:val="0"/>
    </w:rPr>
  </w:style>
  <w:style w:type="paragraph" w:styleId="List">
    <w:name w:val="List"/>
    <w:basedOn w:val="ListParagraph"/>
    <w:uiPriority w:val="99"/>
    <w:rsid w:val="002C7C29"/>
    <w:pPr>
      <w:numPr>
        <w:numId w:val="5"/>
      </w:numPr>
      <w:ind w:left="360"/>
    </w:pPr>
    <w:rPr>
      <w:position w:val="0"/>
    </w:rPr>
  </w:style>
  <w:style w:type="character" w:styleId="Hyperlink">
    <w:name w:val="Hyperlink"/>
    <w:basedOn w:val="DefaultParagraphFont"/>
    <w:uiPriority w:val="99"/>
    <w:unhideWhenUsed/>
    <w:rsid w:val="00822F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F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Jobe.beldad.ui@phinmaed.com%20/" TargetMode="Externa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obe.beldad.ui@phinmaed.com%20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4.sv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Roaming\Microsoft\Templates\Bold%20operation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1619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595959"/>
      </a:accent1>
      <a:accent2>
        <a:srgbClr val="7F6146"/>
      </a:accent2>
      <a:accent3>
        <a:srgbClr val="F2EFEA"/>
      </a:accent3>
      <a:accent4>
        <a:srgbClr val="F0CA9A"/>
      </a:accent4>
      <a:accent5>
        <a:srgbClr val="136BA0"/>
      </a:accent5>
      <a:accent6>
        <a:srgbClr val="B38F42"/>
      </a:accent6>
      <a:hlink>
        <a:srgbClr val="467886"/>
      </a:hlink>
      <a:folHlink>
        <a:srgbClr val="96607D"/>
      </a:folHlink>
    </a:clrScheme>
    <a:fontScheme name="Custom 8">
      <a:majorFont>
        <a:latin typeface="Baskerville Old Face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699671-72DE-4DE8-9995-CB14096EB6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71A2AA-C2C2-45EF-9CEB-115274F5DF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C6809C35-722C-423A-8C94-619EC051D6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61FEBE-91A1-4154-B6E6-5DDE764670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operations manager resume</Template>
  <TotalTime>20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Jo Vincent Beldad</cp:lastModifiedBy>
  <cp:revision>5</cp:revision>
  <cp:lastPrinted>2026-09-05T08:03:00Z</cp:lastPrinted>
  <dcterms:created xsi:type="dcterms:W3CDTF">2026-09-05T08:02:00Z</dcterms:created>
  <dcterms:modified xsi:type="dcterms:W3CDTF">2026-09-05T08:37:00Z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